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1E6" w:rsidRPr="008E11E6" w:rsidRDefault="008E11E6" w:rsidP="008E11E6">
      <w:pPr>
        <w:pStyle w:val="Title"/>
        <w:pBdr>
          <w:bottom w:val="single" w:sz="4" w:space="1" w:color="auto"/>
        </w:pBdr>
      </w:pPr>
      <w:r w:rsidRPr="008E11E6">
        <w:t>LAB</w:t>
      </w:r>
      <w:r>
        <w:t xml:space="preserve"> </w:t>
      </w:r>
      <w:r w:rsidR="00EA4B36">
        <w:t>2</w:t>
      </w:r>
      <w:r w:rsidRPr="008E11E6">
        <w:t>: WEB MVC DÙNG HIBERNATE THUẦN</w:t>
      </w:r>
    </w:p>
    <w:p w:rsidR="008E11E6" w:rsidRPr="008E11E6" w:rsidRDefault="008E11E6" w:rsidP="008E11E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E11E6">
        <w:rPr>
          <w:rFonts w:ascii="Times New Roman" w:eastAsia="Times New Roman" w:hAnsi="Times New Roman"/>
          <w:b/>
          <w:sz w:val="24"/>
          <w:szCs w:val="24"/>
        </w:rPr>
        <w:t>Mục tiêu:</w:t>
      </w:r>
    </w:p>
    <w:p w:rsidR="008E11E6" w:rsidRPr="008E11E6" w:rsidRDefault="008E11E6" w:rsidP="008E1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Sử dụng Hibernate API (Session, SessionFactory) trong Web</w:t>
      </w:r>
    </w:p>
    <w:p w:rsidR="008E11E6" w:rsidRPr="008E11E6" w:rsidRDefault="008E11E6" w:rsidP="008E1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Áp dụng MVC: Servlet + JSP (JSTL)</w:t>
      </w:r>
    </w:p>
    <w:p w:rsidR="008E11E6" w:rsidRPr="008E11E6" w:rsidRDefault="008E11E6" w:rsidP="008E1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Thực hiện CRUD với Hibernate</w:t>
      </w:r>
    </w:p>
    <w:p w:rsidR="008E11E6" w:rsidRPr="008E11E6" w:rsidRDefault="008E11E6" w:rsidP="008E11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Hiểu rõ luồng</w:t>
      </w:r>
      <w:r>
        <w:rPr>
          <w:rFonts w:ascii="Times New Roman" w:eastAsia="Times New Roman" w:hAnsi="Times New Roman"/>
          <w:sz w:val="24"/>
          <w:szCs w:val="24"/>
        </w:rPr>
        <w:t xml:space="preserve"> điều khiển</w:t>
      </w:r>
      <w:r w:rsidRPr="008E11E6">
        <w:rPr>
          <w:rFonts w:ascii="Times New Roman" w:eastAsia="Times New Roman" w:hAnsi="Times New Roman"/>
          <w:sz w:val="24"/>
          <w:szCs w:val="24"/>
        </w:rPr>
        <w:t xml:space="preserve">: </w:t>
      </w:r>
      <w:r w:rsidRPr="00571C6B">
        <w:rPr>
          <w:rFonts w:ascii="Times New Roman" w:eastAsia="Times New Roman" w:hAnsi="Times New Roman"/>
          <w:b/>
          <w:sz w:val="24"/>
          <w:szCs w:val="24"/>
        </w:rPr>
        <w:t>Servlet → Service → Hibernate → Database</w:t>
      </w:r>
    </w:p>
    <w:p w:rsidR="008E11E6" w:rsidRPr="008E11E6" w:rsidRDefault="008E11E6" w:rsidP="00833C83">
      <w:pPr>
        <w:pStyle w:val="Heading1"/>
      </w:pPr>
      <w:r w:rsidRPr="008E11E6">
        <w:t>PHẦN 1. CHUẨN BỊ</w:t>
      </w:r>
    </w:p>
    <w:p w:rsidR="008E11E6" w:rsidRPr="008E11E6" w:rsidRDefault="008E11E6" w:rsidP="008E1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NetBeans 8.2 + GlassFish</w:t>
      </w:r>
    </w:p>
    <w:p w:rsidR="008E11E6" w:rsidRPr="008E11E6" w:rsidRDefault="008E11E6" w:rsidP="008E1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JDK 8</w:t>
      </w:r>
    </w:p>
    <w:p w:rsidR="008E11E6" w:rsidRPr="008E11E6" w:rsidRDefault="008E11E6" w:rsidP="008E11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Database HBDemo (đã có bảng Student)</w:t>
      </w:r>
    </w:p>
    <w:p w:rsidR="008E11E6" w:rsidRPr="008E11E6" w:rsidRDefault="008E11E6" w:rsidP="00833C83">
      <w:pPr>
        <w:pStyle w:val="Heading1"/>
      </w:pPr>
      <w:r w:rsidRPr="008E11E6">
        <w:t>PHẦN 2. TẠO WEB PROJECT</w:t>
      </w:r>
    </w:p>
    <w:p w:rsidR="008E11E6" w:rsidRPr="008E11E6" w:rsidRDefault="008E11E6" w:rsidP="008E1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File → New Project → Web Application</w:t>
      </w:r>
    </w:p>
    <w:p w:rsidR="008E11E6" w:rsidRPr="008E11E6" w:rsidRDefault="008E11E6" w:rsidP="008E1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Tên: HBWeb</w:t>
      </w:r>
    </w:p>
    <w:p w:rsidR="008E11E6" w:rsidRPr="008E11E6" w:rsidRDefault="008E11E6" w:rsidP="008E11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Server: GlassFish</w:t>
      </w:r>
    </w:p>
    <w:p w:rsidR="008E11E6" w:rsidRPr="008E11E6" w:rsidRDefault="008E11E6" w:rsidP="00833C83">
      <w:pPr>
        <w:pStyle w:val="Heading1"/>
      </w:pPr>
      <w:r w:rsidRPr="008E11E6">
        <w:t>PHẦN 3. THÊM THƯ VIỆN</w:t>
      </w:r>
    </w:p>
    <w:p w:rsidR="008E11E6" w:rsidRPr="008E11E6" w:rsidRDefault="008E11E6" w:rsidP="008E11E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 xml:space="preserve">Thêm các </w:t>
      </w:r>
      <w:r w:rsidR="00381419">
        <w:rPr>
          <w:rFonts w:ascii="Times New Roman" w:eastAsia="Times New Roman" w:hAnsi="Times New Roman"/>
          <w:sz w:val="24"/>
          <w:szCs w:val="24"/>
        </w:rPr>
        <w:t>libraries and jars</w:t>
      </w:r>
      <w:r w:rsidRPr="008E11E6">
        <w:rPr>
          <w:rFonts w:ascii="Times New Roman" w:eastAsia="Times New Roman" w:hAnsi="Times New Roman"/>
          <w:sz w:val="24"/>
          <w:szCs w:val="24"/>
        </w:rPr>
        <w:t>:</w:t>
      </w:r>
    </w:p>
    <w:p w:rsidR="008E11E6" w:rsidRPr="008E11E6" w:rsidRDefault="008E11E6" w:rsidP="008E11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hibernate</w:t>
      </w:r>
      <w:r w:rsidR="00190A2F">
        <w:rPr>
          <w:rFonts w:ascii="Times New Roman" w:eastAsia="Times New Roman" w:hAnsi="Times New Roman"/>
          <w:sz w:val="24"/>
          <w:szCs w:val="24"/>
        </w:rPr>
        <w:t xml:space="preserve"> 4.3.x</w:t>
      </w:r>
    </w:p>
    <w:p w:rsidR="008E11E6" w:rsidRPr="008E11E6" w:rsidRDefault="008E11E6" w:rsidP="008E11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SQL Server JDBC Driver</w:t>
      </w:r>
      <w:r w:rsidR="00EA4B36">
        <w:rPr>
          <w:rFonts w:ascii="Times New Roman" w:eastAsia="Times New Roman" w:hAnsi="Times New Roman"/>
          <w:sz w:val="24"/>
          <w:szCs w:val="24"/>
        </w:rPr>
        <w:t xml:space="preserve"> (jar)</w:t>
      </w:r>
    </w:p>
    <w:p w:rsidR="008E11E6" w:rsidRPr="008E11E6" w:rsidRDefault="008E11E6" w:rsidP="00833C83">
      <w:pPr>
        <w:pStyle w:val="Heading1"/>
      </w:pPr>
      <w:r w:rsidRPr="008E11E6">
        <w:t>PHẦN 4. TẠO ENTITY (TỰ ĐỘNG)</w:t>
      </w:r>
    </w:p>
    <w:p w:rsidR="008E11E6" w:rsidRPr="008E11E6" w:rsidRDefault="008E11E6" w:rsidP="008E1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New → Other → Entity Classes from Database</w:t>
      </w:r>
    </w:p>
    <w:p w:rsidR="008E11E6" w:rsidRPr="008E11E6" w:rsidRDefault="008E11E6" w:rsidP="008E1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Chọn bảng Student</w:t>
      </w:r>
    </w:p>
    <w:p w:rsidR="008E11E6" w:rsidRPr="008E11E6" w:rsidRDefault="008E11E6" w:rsidP="008E11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Package: model</w:t>
      </w:r>
    </w:p>
    <w:p w:rsidR="008E11E6" w:rsidRDefault="008E11E6" w:rsidP="00833C83">
      <w:pPr>
        <w:pStyle w:val="Heading1"/>
      </w:pPr>
      <w:r w:rsidRPr="008E11E6">
        <w:t>PHẦN 5. CẤU HÌNH HIBERNATE</w:t>
      </w:r>
    </w:p>
    <w:p w:rsidR="00571C6B" w:rsidRPr="00571C6B" w:rsidRDefault="00571C6B" w:rsidP="00571C6B">
      <w:pPr>
        <w:rPr>
          <w:rFonts w:ascii="Times New Roman" w:hAnsi="Times New Roman"/>
          <w:sz w:val="24"/>
          <w:szCs w:val="24"/>
        </w:rPr>
      </w:pPr>
      <w:r w:rsidRPr="00571C6B">
        <w:rPr>
          <w:rFonts w:ascii="Times New Roman" w:hAnsi="Times New Roman"/>
          <w:sz w:val="24"/>
          <w:szCs w:val="24"/>
        </w:rPr>
        <w:t>Tạo hai file sau đây giống như trong Lab 1.</w:t>
      </w:r>
    </w:p>
    <w:p w:rsidR="008E11E6" w:rsidRPr="008E11E6" w:rsidRDefault="008E11E6" w:rsidP="00833C83">
      <w:pPr>
        <w:pStyle w:val="Heading2"/>
      </w:pPr>
      <w:r w:rsidRPr="008E11E6">
        <w:t>5.1.</w:t>
      </w:r>
      <w:r w:rsidR="00833C83">
        <w:t xml:space="preserve"> Tạo file </w:t>
      </w:r>
      <w:r w:rsidRPr="008E11E6">
        <w:t>hibernate.cfg.xml</w:t>
      </w:r>
      <w:r w:rsidR="00833C83">
        <w:t xml:space="preserve"> trong Source Packages</w:t>
      </w:r>
    </w:p>
    <w:p w:rsidR="008E11E6" w:rsidRPr="008E11E6" w:rsidRDefault="008E11E6" w:rsidP="00833C83">
      <w:pPr>
        <w:pStyle w:val="Heading2"/>
      </w:pPr>
      <w:r w:rsidRPr="008E11E6">
        <w:t xml:space="preserve">5.2. </w:t>
      </w:r>
      <w:r w:rsidR="00833C83">
        <w:t xml:space="preserve">Tạo class </w:t>
      </w:r>
      <w:r w:rsidRPr="00833C83">
        <w:t>HibernateUtil</w:t>
      </w:r>
      <w:r w:rsidR="00EA4B36">
        <w:t xml:space="preserve"> trong package util</w:t>
      </w:r>
    </w:p>
    <w:p w:rsidR="00571C6B" w:rsidRDefault="00571C6B">
      <w:p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br w:type="page"/>
      </w:r>
    </w:p>
    <w:p w:rsidR="008E11E6" w:rsidRPr="008E11E6" w:rsidRDefault="008E11E6" w:rsidP="007A23FA">
      <w:pPr>
        <w:pStyle w:val="Heading1"/>
      </w:pPr>
      <w:r w:rsidRPr="008E11E6">
        <w:lastRenderedPageBreak/>
        <w:t xml:space="preserve">PHẦN 6. SERVICE </w:t>
      </w:r>
      <w:r w:rsidRPr="00833C83">
        <w:t>LAYER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package service;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model.Student;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org.hibernate.Session;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org.hibernate.Transaction;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util.HibernateUtil;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java.util.List;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public class StudentService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public List&lt;Student&gt; getAll()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 session = HibernateUtil.getSessionFactory().openSession();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List&lt;Student&gt; list = session.createQuery("from Student").list();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session.close();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return list;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public void add(String name, int age)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 session = HibernateUtil.getSessionFactory().openSession();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Transaction tx = session.beginTransaction();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Student s = new Student();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s.setName(name);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s.setAge(age);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session.save(s);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tx.commit();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session.close();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public void delete(int id)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 session = HibernateUtil.getSessionFactory().openSession();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Transaction tx = session.beginTransaction();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Student s = session.get(Student.class, id);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if (s != null) session.delete(s);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tx.commit();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session.close();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public void update(int id, String name, int age)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Session session = HibernateUtil.getSessionFactory().openSession();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Transaction tx = session.beginTransaction();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Student s = session.get(Student.class, id);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if (s != null)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s.setName(name);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s.setAge(age);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session.update(s);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tx.commit();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session.close();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}</w:t>
      </w:r>
    </w:p>
    <w:p w:rsidR="008E11E6" w:rsidRPr="008E11E6" w:rsidRDefault="008E11E6" w:rsidP="00290BB5">
      <w:pPr>
        <w:pStyle w:val="Heading1"/>
      </w:pPr>
      <w:r w:rsidRPr="008E11E6">
        <w:t>PHẦN 7. CONTROLLER (SERVLET)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package controller;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service.StudentService;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model.Student;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javax.servlet.*;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javax.servlet.http.*;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java.io.IOException;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import java.util.List;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90228" w:rsidRPr="00E90228" w:rsidRDefault="00E90228" w:rsidP="00E90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0228">
        <w:rPr>
          <w:rFonts w:ascii="Courier New" w:eastAsia="Times New Roman" w:hAnsi="Courier New" w:cs="Courier New"/>
          <w:sz w:val="20"/>
          <w:szCs w:val="20"/>
        </w:rPr>
        <w:t>@WebServlet(name = "StudentController", urlPatterns = {"/student"})</w:t>
      </w:r>
    </w:p>
    <w:p w:rsidR="008E11E6" w:rsidRPr="008E11E6" w:rsidRDefault="00E90228" w:rsidP="00E90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0228">
        <w:rPr>
          <w:rFonts w:ascii="Courier New" w:eastAsia="Times New Roman" w:hAnsi="Courier New" w:cs="Courier New"/>
          <w:sz w:val="20"/>
          <w:szCs w:val="20"/>
        </w:rPr>
        <w:t>public class StudentController extends HttpServlet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protected void doGet(HttpServletRequest request, HttpServletResponse response)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throws ServletException, IOException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String action = request.getParameter("action");</w:t>
      </w:r>
    </w:p>
    <w:p w:rsid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if (action == null) action = "list";</w:t>
      </w:r>
    </w:p>
    <w:p w:rsidR="001479FA" w:rsidRDefault="001479FA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79FA" w:rsidRPr="008E11E6" w:rsidRDefault="001479FA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E11E6">
        <w:rPr>
          <w:rFonts w:ascii="Courier New" w:eastAsia="Times New Roman" w:hAnsi="Courier New" w:cs="Courier New"/>
          <w:sz w:val="20"/>
          <w:szCs w:val="20"/>
        </w:rPr>
        <w:t>StudentService service = new StudentService();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switch (action) {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case "create":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service.add(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    request.getParameter("name"),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    Integer.parseInt(request.getParameter("age"))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case "delete":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service.delete(Integer.parseInt(request.getParameter("id")));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case "update":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service.update(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    Integer.parseInt(request.getParameter("id")),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    request.getParameter("name"),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    Integer.parseInt(request.getParameter("age"))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List&lt;Student&gt; list = service.getAll();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request.setAttribute("list", list);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    request.getRequestDispatcher("</w:t>
      </w:r>
      <w:r w:rsidR="00AA0D8C">
        <w:rPr>
          <w:rFonts w:ascii="Courier New" w:eastAsia="Times New Roman" w:hAnsi="Courier New" w:cs="Courier New"/>
          <w:sz w:val="20"/>
          <w:szCs w:val="20"/>
        </w:rPr>
        <w:t>student</w:t>
      </w:r>
      <w:bookmarkStart w:id="0" w:name="_GoBack"/>
      <w:bookmarkEnd w:id="0"/>
      <w:r w:rsidRPr="008E11E6">
        <w:rPr>
          <w:rFonts w:ascii="Courier New" w:eastAsia="Times New Roman" w:hAnsi="Courier New" w:cs="Courier New"/>
          <w:sz w:val="20"/>
          <w:szCs w:val="20"/>
        </w:rPr>
        <w:t>.jsp").forward(request, response);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E11E6" w:rsidRPr="008E11E6" w:rsidRDefault="008E11E6" w:rsidP="008E1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1E6">
        <w:rPr>
          <w:rFonts w:ascii="Courier New" w:eastAsia="Times New Roman" w:hAnsi="Courier New" w:cs="Courier New"/>
          <w:sz w:val="20"/>
          <w:szCs w:val="20"/>
        </w:rPr>
        <w:t>}</w:t>
      </w:r>
    </w:p>
    <w:p w:rsidR="008E11E6" w:rsidRPr="008E11E6" w:rsidRDefault="008E11E6" w:rsidP="00290BB5">
      <w:pPr>
        <w:pStyle w:val="Heading1"/>
      </w:pPr>
      <w:r w:rsidRPr="008E11E6">
        <w:lastRenderedPageBreak/>
        <w:t>PHẦN 8. VIEW</w:t>
      </w:r>
    </w:p>
    <w:p w:rsidR="00290BB5" w:rsidRDefault="008E11E6" w:rsidP="00290BB5">
      <w:pPr>
        <w:pStyle w:val="Heading2"/>
      </w:pPr>
      <w:r w:rsidRPr="008E11E6">
        <w:t>8.1. Thêm JSTL library</w:t>
      </w:r>
    </w:p>
    <w:p w:rsidR="008E11E6" w:rsidRDefault="00290BB5" w:rsidP="00290BB5">
      <w:pPr>
        <w:pStyle w:val="BodyText"/>
      </w:pPr>
      <w:r>
        <w:t>Nếu dùng GlassFish thì đã có sẵn.</w:t>
      </w:r>
    </w:p>
    <w:p w:rsidR="006A299A" w:rsidRDefault="006A299A" w:rsidP="006A299A">
      <w:pPr>
        <w:pStyle w:val="Heading2"/>
      </w:pPr>
      <w:r>
        <w:t>8.2. student.jsp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>&lt;%@ page contentType="text/html;charset=UTF-8" %&gt;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>&lt;%@ taglib prefix="c" uri="http://java.sun.com/jsp/jstl/core" %&gt;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&lt;body&gt;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&lt;h2&gt;Student List&lt;/h2&gt;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&lt;form action="student"&gt;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&lt;input type="hidden" name="action" value="create"/&gt;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Name: &lt;br/&gt;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&lt;input type="text" name="name"/&gt;&lt;br/&gt;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Age: &lt;br/&gt;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&lt;input type="text" name="age"/&gt;&lt;br/&gt;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&lt;input type="submit" value="Add"/&gt;&lt;br/&gt;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&lt;/form&gt;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&lt;table border="1" cellspacing="0" cellpadding="4"&gt;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&lt;tr&gt;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&lt;th&gt;ID&lt;/th&gt;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&lt;th&gt;Name&lt;/th&gt;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&lt;th&gt;Age&lt;/th&gt;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&lt;th&gt;Action&lt;/th&gt;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&lt;/tr&gt;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&lt;c:forEach var="s" items="${list}"&gt;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&lt;tr&gt;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    &lt;td&gt;${s.id}&lt;/td&gt;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    &lt;td&gt;${s.name}&lt;/td&gt;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    &lt;td&gt;${s.age}&lt;/td&gt;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    &lt;td&gt;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        &lt;a href="student?action=delete&amp;id=${s.id}"&gt;Delete&lt;/a&gt;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    &lt;/td&gt;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    &lt;/tr&gt;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    &lt;/c:forEach&gt;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    &lt;/table&gt;</w:t>
      </w: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B36" w:rsidRPr="00EA4B36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 xml:space="preserve">    &lt;/body&gt;</w:t>
      </w:r>
    </w:p>
    <w:p w:rsidR="006A299A" w:rsidRPr="006A299A" w:rsidRDefault="00EA4B36" w:rsidP="00E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B36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A299A" w:rsidRPr="008E11E6" w:rsidRDefault="006A299A" w:rsidP="006A299A">
      <w:pPr>
        <w:pStyle w:val="Heading2"/>
      </w:pPr>
      <w:r w:rsidRPr="008E11E6">
        <w:t>8.2. index.jsp</w:t>
      </w:r>
    </w:p>
    <w:p w:rsidR="006A299A" w:rsidRPr="006A299A" w:rsidRDefault="006A299A" w:rsidP="006A2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99A">
        <w:rPr>
          <w:rFonts w:ascii="Courier New" w:eastAsia="Times New Roman" w:hAnsi="Courier New" w:cs="Courier New"/>
          <w:sz w:val="20"/>
          <w:szCs w:val="20"/>
        </w:rPr>
        <w:t>&lt;%@ page contentType="text/html;charset=UTF-8" %&gt;</w:t>
      </w:r>
    </w:p>
    <w:p w:rsidR="006A299A" w:rsidRPr="008E11E6" w:rsidRDefault="006A299A" w:rsidP="006A2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299A">
        <w:rPr>
          <w:rFonts w:ascii="Courier New" w:eastAsia="Times New Roman" w:hAnsi="Courier New" w:cs="Courier New"/>
          <w:sz w:val="20"/>
          <w:szCs w:val="20"/>
        </w:rPr>
        <w:t>&lt;jsp:forward page="/student" /&gt;</w:t>
      </w:r>
    </w:p>
    <w:p w:rsidR="008E11E6" w:rsidRPr="008E11E6" w:rsidRDefault="008E11E6" w:rsidP="006A299A">
      <w:pPr>
        <w:pStyle w:val="Heading1"/>
      </w:pPr>
      <w:r w:rsidRPr="008E11E6">
        <w:t xml:space="preserve">PHẦN </w:t>
      </w:r>
      <w:r w:rsidR="00290BB5">
        <w:t>9</w:t>
      </w:r>
      <w:r w:rsidRPr="008E11E6">
        <w:t>. CHẠY ỨNG DỤNG</w:t>
      </w:r>
    </w:p>
    <w:p w:rsidR="008E11E6" w:rsidRPr="008E11E6" w:rsidRDefault="008E11E6" w:rsidP="008E11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Run project</w:t>
      </w:r>
    </w:p>
    <w:p w:rsidR="008E11E6" w:rsidRPr="008E11E6" w:rsidRDefault="008E11E6" w:rsidP="0029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lastRenderedPageBreak/>
        <w:t>Test:</w:t>
      </w:r>
    </w:p>
    <w:p w:rsidR="008E11E6" w:rsidRPr="008E11E6" w:rsidRDefault="008E11E6" w:rsidP="0029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Add</w:t>
      </w:r>
    </w:p>
    <w:p w:rsidR="008E11E6" w:rsidRPr="008E11E6" w:rsidRDefault="008E11E6" w:rsidP="0029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E11E6">
        <w:rPr>
          <w:rFonts w:ascii="Times New Roman" w:eastAsia="Times New Roman" w:hAnsi="Times New Roman"/>
          <w:sz w:val="24"/>
          <w:szCs w:val="24"/>
        </w:rPr>
        <w:t>Delete</w:t>
      </w:r>
    </w:p>
    <w:sectPr w:rsidR="008E11E6" w:rsidRPr="008E11E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5BB0" w:rsidRDefault="00145BB0" w:rsidP="005B3C8D">
      <w:pPr>
        <w:spacing w:after="0" w:line="240" w:lineRule="auto"/>
      </w:pPr>
      <w:r>
        <w:separator/>
      </w:r>
    </w:p>
  </w:endnote>
  <w:endnote w:type="continuationSeparator" w:id="0">
    <w:p w:rsidR="00145BB0" w:rsidRDefault="00145BB0" w:rsidP="005B3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3C8D" w:rsidRPr="00290BB5" w:rsidRDefault="005B3C8D" w:rsidP="005B3C8D">
    <w:pPr>
      <w:pStyle w:val="Footer"/>
      <w:pBdr>
        <w:top w:val="single" w:sz="4" w:space="1" w:color="auto"/>
      </w:pBdr>
      <w:jc w:val="right"/>
      <w:rPr>
        <w:rFonts w:ascii="Times New Roman" w:hAnsi="Times New Roman"/>
        <w:sz w:val="20"/>
        <w:szCs w:val="20"/>
      </w:rPr>
    </w:pPr>
    <w:r w:rsidRPr="00290BB5">
      <w:rPr>
        <w:rFonts w:ascii="Times New Roman" w:hAnsi="Times New Roman"/>
        <w:sz w:val="20"/>
        <w:szCs w:val="20"/>
      </w:rPr>
      <w:fldChar w:fldCharType="begin"/>
    </w:r>
    <w:r w:rsidRPr="00290BB5">
      <w:rPr>
        <w:rFonts w:ascii="Times New Roman" w:hAnsi="Times New Roman"/>
        <w:sz w:val="20"/>
        <w:szCs w:val="20"/>
      </w:rPr>
      <w:instrText xml:space="preserve"> PAGE   \* MERGEFORMAT </w:instrText>
    </w:r>
    <w:r w:rsidRPr="00290BB5">
      <w:rPr>
        <w:rFonts w:ascii="Times New Roman" w:hAnsi="Times New Roman"/>
        <w:sz w:val="20"/>
        <w:szCs w:val="20"/>
      </w:rPr>
      <w:fldChar w:fldCharType="separate"/>
    </w:r>
    <w:r w:rsidRPr="00290BB5">
      <w:rPr>
        <w:rFonts w:ascii="Times New Roman" w:hAnsi="Times New Roman"/>
        <w:noProof/>
        <w:sz w:val="20"/>
        <w:szCs w:val="20"/>
      </w:rPr>
      <w:t>1</w:t>
    </w:r>
    <w:r w:rsidRPr="00290BB5">
      <w:rPr>
        <w:rFonts w:ascii="Times New Roman" w:hAnsi="Times New Roman"/>
        <w:noProof/>
        <w:sz w:val="20"/>
        <w:szCs w:val="20"/>
      </w:rPr>
      <w:fldChar w:fldCharType="end"/>
    </w:r>
  </w:p>
  <w:p w:rsidR="005B3C8D" w:rsidRDefault="005B3C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5BB0" w:rsidRDefault="00145BB0" w:rsidP="005B3C8D">
      <w:pPr>
        <w:spacing w:after="0" w:line="240" w:lineRule="auto"/>
      </w:pPr>
      <w:r>
        <w:separator/>
      </w:r>
    </w:p>
  </w:footnote>
  <w:footnote w:type="continuationSeparator" w:id="0">
    <w:p w:rsidR="00145BB0" w:rsidRDefault="00145BB0" w:rsidP="005B3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5830"/>
    <w:multiLevelType w:val="hybridMultilevel"/>
    <w:tmpl w:val="7718560A"/>
    <w:lvl w:ilvl="0" w:tplc="155CF0C4">
      <w:start w:val="1"/>
      <w:numFmt w:val="decimal"/>
      <w:pStyle w:val="OList"/>
      <w:lvlText w:val="%1."/>
      <w:lvlJc w:val="left"/>
      <w:pPr>
        <w:ind w:left="1080" w:hanging="360"/>
      </w:pPr>
      <w:rPr>
        <w:rFonts w:hint="default"/>
      </w:rPr>
    </w:lvl>
    <w:lvl w:ilvl="1" w:tplc="538A6EC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B00188"/>
    <w:multiLevelType w:val="multilevel"/>
    <w:tmpl w:val="EEA4A766"/>
    <w:lvl w:ilvl="0">
      <w:start w:val="1"/>
      <w:numFmt w:val="bullet"/>
      <w:lvlText w:val="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%1"/>
      <w:lvlJc w:val="left"/>
      <w:pPr>
        <w:ind w:left="1296" w:hanging="576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EE051D5"/>
    <w:multiLevelType w:val="multilevel"/>
    <w:tmpl w:val="605AC886"/>
    <w:lvl w:ilvl="0">
      <w:start w:val="1"/>
      <w:numFmt w:val="none"/>
      <w:pStyle w:val="Heading1"/>
      <w:suff w:val="nothing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576" w:hanging="576"/>
      </w:pPr>
      <w:rPr>
        <w:rFonts w:hint="default"/>
      </w:rPr>
    </w:lvl>
    <w:lvl w:ilvl="2">
      <w:start w:val="1"/>
      <w:numFmt w:val="none"/>
      <w:pStyle w:val="Heading3"/>
      <w:suff w:val="nothing"/>
      <w:lvlText w:val="%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EFD42A1"/>
    <w:multiLevelType w:val="multilevel"/>
    <w:tmpl w:val="A428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D46C8"/>
    <w:multiLevelType w:val="hybridMultilevel"/>
    <w:tmpl w:val="EDAA1058"/>
    <w:lvl w:ilvl="0" w:tplc="643E3B9E">
      <w:start w:val="1"/>
      <w:numFmt w:val="bullet"/>
      <w:pStyle w:val="ULis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0E4D4D"/>
    <w:multiLevelType w:val="multilevel"/>
    <w:tmpl w:val="AE9A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F047C"/>
    <w:multiLevelType w:val="multilevel"/>
    <w:tmpl w:val="8BE6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43833"/>
    <w:multiLevelType w:val="multilevel"/>
    <w:tmpl w:val="9B3A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67394"/>
    <w:multiLevelType w:val="multilevel"/>
    <w:tmpl w:val="802E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332F0"/>
    <w:multiLevelType w:val="multilevel"/>
    <w:tmpl w:val="9FE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60411"/>
    <w:multiLevelType w:val="multilevel"/>
    <w:tmpl w:val="3E7A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86FF8"/>
    <w:multiLevelType w:val="multilevel"/>
    <w:tmpl w:val="605AC886"/>
    <w:lvl w:ilvl="0">
      <w:start w:val="1"/>
      <w:numFmt w:val="none"/>
      <w:suff w:val="nothing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576" w:hanging="576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EA353A0"/>
    <w:multiLevelType w:val="multilevel"/>
    <w:tmpl w:val="B1C4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42772E"/>
    <w:multiLevelType w:val="multilevel"/>
    <w:tmpl w:val="CE88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8"/>
  </w:num>
  <w:num w:numId="7">
    <w:abstractNumId w:val="5"/>
  </w:num>
  <w:num w:numId="8">
    <w:abstractNumId w:val="3"/>
  </w:num>
  <w:num w:numId="9">
    <w:abstractNumId w:val="12"/>
  </w:num>
  <w:num w:numId="10">
    <w:abstractNumId w:val="13"/>
  </w:num>
  <w:num w:numId="11">
    <w:abstractNumId w:val="10"/>
  </w:num>
  <w:num w:numId="12">
    <w:abstractNumId w:val="6"/>
  </w:num>
  <w:num w:numId="13">
    <w:abstractNumId w:val="9"/>
  </w:num>
  <w:num w:numId="14">
    <w:abstractNumId w:val="7"/>
  </w:num>
  <w:num w:numId="15">
    <w:abstractNumId w:val="11"/>
  </w:num>
  <w:num w:numId="1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OyNDE2szA0tDC1sDRQ0lEKTi0uzszPAykwqwUAajm82SwAAAA="/>
  </w:docVars>
  <w:rsids>
    <w:rsidRoot w:val="008E11E6"/>
    <w:rsid w:val="00036857"/>
    <w:rsid w:val="00073F6D"/>
    <w:rsid w:val="000A348D"/>
    <w:rsid w:val="00145BB0"/>
    <w:rsid w:val="001479FA"/>
    <w:rsid w:val="001800D2"/>
    <w:rsid w:val="00190A2F"/>
    <w:rsid w:val="00196802"/>
    <w:rsid w:val="00205E98"/>
    <w:rsid w:val="00217984"/>
    <w:rsid w:val="00231185"/>
    <w:rsid w:val="00290BB5"/>
    <w:rsid w:val="002A3DB9"/>
    <w:rsid w:val="002A5D8F"/>
    <w:rsid w:val="002B1CF3"/>
    <w:rsid w:val="002D764D"/>
    <w:rsid w:val="00354B68"/>
    <w:rsid w:val="00381419"/>
    <w:rsid w:val="003A16F3"/>
    <w:rsid w:val="003B56E4"/>
    <w:rsid w:val="004051BA"/>
    <w:rsid w:val="0045535B"/>
    <w:rsid w:val="004A1615"/>
    <w:rsid w:val="00517F55"/>
    <w:rsid w:val="00554C8F"/>
    <w:rsid w:val="005711CB"/>
    <w:rsid w:val="00571C6B"/>
    <w:rsid w:val="005A5FD0"/>
    <w:rsid w:val="005B3C8D"/>
    <w:rsid w:val="005E6C59"/>
    <w:rsid w:val="00627586"/>
    <w:rsid w:val="006A299A"/>
    <w:rsid w:val="006C1C99"/>
    <w:rsid w:val="00787CFB"/>
    <w:rsid w:val="007A23FA"/>
    <w:rsid w:val="007B2F6B"/>
    <w:rsid w:val="007B475D"/>
    <w:rsid w:val="007C5C56"/>
    <w:rsid w:val="007E1641"/>
    <w:rsid w:val="0080495A"/>
    <w:rsid w:val="00833C83"/>
    <w:rsid w:val="00841516"/>
    <w:rsid w:val="00874F98"/>
    <w:rsid w:val="008B3590"/>
    <w:rsid w:val="008E11E6"/>
    <w:rsid w:val="00911BD3"/>
    <w:rsid w:val="009366CE"/>
    <w:rsid w:val="0098182A"/>
    <w:rsid w:val="009E1998"/>
    <w:rsid w:val="00A87555"/>
    <w:rsid w:val="00AA0D8C"/>
    <w:rsid w:val="00AC0CA8"/>
    <w:rsid w:val="00B0681E"/>
    <w:rsid w:val="00B61236"/>
    <w:rsid w:val="00BA7E0A"/>
    <w:rsid w:val="00BF388D"/>
    <w:rsid w:val="00C52A55"/>
    <w:rsid w:val="00C56E68"/>
    <w:rsid w:val="00CA1D0D"/>
    <w:rsid w:val="00CC1A9D"/>
    <w:rsid w:val="00D21CC0"/>
    <w:rsid w:val="00D641ED"/>
    <w:rsid w:val="00DD109E"/>
    <w:rsid w:val="00E76804"/>
    <w:rsid w:val="00E90228"/>
    <w:rsid w:val="00EA4B36"/>
    <w:rsid w:val="00EB3853"/>
    <w:rsid w:val="00FC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245A"/>
  <w15:chartTrackingRefBased/>
  <w15:docId w15:val="{DCF68166-B120-42AA-95C8-1E9C53F2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5E9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C83"/>
    <w:pPr>
      <w:keepNext/>
      <w:keepLines/>
      <w:numPr>
        <w:numId w:val="1"/>
      </w:numPr>
      <w:spacing w:before="240" w:after="240"/>
      <w:outlineLvl w:val="0"/>
    </w:pPr>
    <w:rPr>
      <w:rFonts w:ascii="Times New Roman" w:eastAsia="Times New Roman" w:hAnsi="Times New Roman"/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C83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="Times New Roman" w:hAnsi="Times New Roman"/>
      <w:b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0A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0A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0A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0A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0A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0A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0A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7E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uiPriority w:val="9"/>
    <w:rsid w:val="00833C83"/>
    <w:rPr>
      <w:rFonts w:ascii="Times New Roman" w:eastAsia="Times New Roman" w:hAnsi="Times New Roman"/>
      <w:b/>
      <w:color w:val="000000"/>
      <w:sz w:val="28"/>
      <w:szCs w:val="28"/>
    </w:rPr>
  </w:style>
  <w:style w:type="paragraph" w:styleId="Title">
    <w:name w:val="Title"/>
    <w:basedOn w:val="NormalWeb"/>
    <w:next w:val="Normal"/>
    <w:link w:val="TitleChar"/>
    <w:uiPriority w:val="10"/>
    <w:qFormat/>
    <w:rsid w:val="00BA7E0A"/>
    <w:pPr>
      <w:spacing w:before="0" w:beforeAutospacing="0" w:after="0" w:afterAutospacing="0"/>
    </w:pPr>
    <w:rPr>
      <w:b/>
      <w:sz w:val="36"/>
      <w:szCs w:val="36"/>
    </w:rPr>
  </w:style>
  <w:style w:type="character" w:customStyle="1" w:styleId="TitleChar">
    <w:name w:val="Title Char"/>
    <w:link w:val="Title"/>
    <w:uiPriority w:val="10"/>
    <w:rsid w:val="00BA7E0A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2Char">
    <w:name w:val="Heading 2 Char"/>
    <w:link w:val="Heading2"/>
    <w:uiPriority w:val="9"/>
    <w:rsid w:val="00833C83"/>
    <w:rPr>
      <w:rFonts w:ascii="Times New Roman" w:eastAsia="Times New Roman" w:hAnsi="Times New Roman"/>
      <w:b/>
      <w:color w:val="000000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BA7E0A"/>
    <w:rPr>
      <w:rFonts w:ascii="Calibri Light" w:eastAsia="Times New Roman" w:hAnsi="Calibri Light"/>
      <w:color w:val="1F376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BA7E0A"/>
    <w:rPr>
      <w:rFonts w:ascii="Calibri Light" w:eastAsia="Times New Roman" w:hAnsi="Calibri Light"/>
      <w:i/>
      <w:iCs/>
      <w:color w:val="2F5496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BA7E0A"/>
    <w:rPr>
      <w:rFonts w:ascii="Calibri Light" w:eastAsia="Times New Roman" w:hAnsi="Calibri Light"/>
      <w:color w:val="2F5496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BA7E0A"/>
    <w:rPr>
      <w:rFonts w:ascii="Calibri Light" w:eastAsia="Times New Roman" w:hAnsi="Calibri Light"/>
      <w:color w:val="1F3763"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A7E0A"/>
    <w:rPr>
      <w:rFonts w:ascii="Calibri Light" w:eastAsia="Times New Roman" w:hAnsi="Calibri Light"/>
      <w:i/>
      <w:iCs/>
      <w:color w:val="1F3763"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BA7E0A"/>
    <w:rPr>
      <w:rFonts w:ascii="Calibri Light" w:eastAsia="Times New Roman" w:hAnsi="Calibri Light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BA7E0A"/>
    <w:rPr>
      <w:rFonts w:ascii="Calibri Light" w:eastAsia="Times New Roman" w:hAnsi="Calibri Light"/>
      <w:i/>
      <w:iCs/>
      <w:color w:val="272727"/>
      <w:sz w:val="21"/>
      <w:szCs w:val="21"/>
    </w:rPr>
  </w:style>
  <w:style w:type="paragraph" w:styleId="BodyText">
    <w:name w:val="Body Text"/>
    <w:basedOn w:val="Normal"/>
    <w:link w:val="BodyTextChar"/>
    <w:uiPriority w:val="99"/>
    <w:unhideWhenUsed/>
    <w:qFormat/>
    <w:rsid w:val="00205E98"/>
    <w:pPr>
      <w:spacing w:before="120" w:after="120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99"/>
    <w:rsid w:val="00205E9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3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C8D"/>
  </w:style>
  <w:style w:type="paragraph" w:styleId="Footer">
    <w:name w:val="footer"/>
    <w:basedOn w:val="Normal"/>
    <w:link w:val="FooterChar"/>
    <w:uiPriority w:val="99"/>
    <w:unhideWhenUsed/>
    <w:rsid w:val="005B3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C8D"/>
  </w:style>
  <w:style w:type="paragraph" w:customStyle="1" w:styleId="UList">
    <w:name w:val="UList"/>
    <w:basedOn w:val="BodyText"/>
    <w:link w:val="UListChar"/>
    <w:qFormat/>
    <w:rsid w:val="007E1641"/>
    <w:pPr>
      <w:numPr>
        <w:numId w:val="2"/>
      </w:numPr>
    </w:pPr>
  </w:style>
  <w:style w:type="paragraph" w:customStyle="1" w:styleId="OList">
    <w:name w:val="OList"/>
    <w:basedOn w:val="BodyText"/>
    <w:link w:val="OListChar"/>
    <w:qFormat/>
    <w:rsid w:val="007E1641"/>
    <w:pPr>
      <w:numPr>
        <w:numId w:val="3"/>
      </w:numPr>
    </w:pPr>
  </w:style>
  <w:style w:type="character" w:customStyle="1" w:styleId="UListChar">
    <w:name w:val="UList Char"/>
    <w:basedOn w:val="BodyTextChar"/>
    <w:link w:val="UList"/>
    <w:rsid w:val="007E1641"/>
    <w:rPr>
      <w:rFonts w:ascii="Times New Roman" w:hAnsi="Times New Roman" w:cs="Times New Roman"/>
      <w:sz w:val="24"/>
      <w:szCs w:val="24"/>
    </w:rPr>
  </w:style>
  <w:style w:type="character" w:customStyle="1" w:styleId="OListChar">
    <w:name w:val="OList Char"/>
    <w:basedOn w:val="BodyTextChar"/>
    <w:link w:val="OList"/>
    <w:rsid w:val="007E164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1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1E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E11E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11E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T\OneDrive\Documents\Custom%20Office%20Templates\My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My Document.dotx</Template>
  <TotalTime>139</TotalTime>
  <Pages>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9</cp:revision>
  <cp:lastPrinted>2026-02-23T06:12:00Z</cp:lastPrinted>
  <dcterms:created xsi:type="dcterms:W3CDTF">2026-04-22T07:46:00Z</dcterms:created>
  <dcterms:modified xsi:type="dcterms:W3CDTF">2026-04-24T13:01:00Z</dcterms:modified>
</cp:coreProperties>
</file>